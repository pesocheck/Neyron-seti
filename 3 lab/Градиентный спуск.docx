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6721" w:rsidRDefault="00DC6721">
      <w:pPr>
        <w:pStyle w:val="normal0"/>
        <w:jc w:val="both"/>
        <w:rPr>
          <w:b/>
        </w:rPr>
      </w:pPr>
      <w:r>
        <w:rPr>
          <w:b/>
        </w:rPr>
        <w:t>Порядок выполнения работы:</w:t>
      </w:r>
    </w:p>
    <w:p w:rsidR="00DC6721" w:rsidRDefault="00DC6721">
      <w:pPr>
        <w:pStyle w:val="normal0"/>
        <w:jc w:val="both"/>
        <w:rPr>
          <w:b/>
        </w:rPr>
      </w:pPr>
    </w:p>
    <w:p w:rsidR="00DC6721" w:rsidRPr="009C3872" w:rsidRDefault="00DC6721">
      <w:pPr>
        <w:pStyle w:val="normal0"/>
        <w:jc w:val="both"/>
        <w:rPr>
          <w:b/>
        </w:rPr>
      </w:pPr>
      <w:r>
        <w:rPr>
          <w:b/>
        </w:rPr>
        <w:t xml:space="preserve">1 </w:t>
      </w:r>
      <w:r w:rsidRPr="009C3872">
        <w:t>Ак</w:t>
      </w:r>
      <w:r>
        <w:t xml:space="preserve">тивируйте среду </w:t>
      </w:r>
    </w:p>
    <w:p w:rsidR="00DC6721" w:rsidRPr="001A55A1" w:rsidRDefault="00DC6721">
      <w:pPr>
        <w:pStyle w:val="normal0"/>
        <w:jc w:val="both"/>
        <w:rPr>
          <w:b/>
        </w:rPr>
      </w:pPr>
      <w:r w:rsidRPr="00886A15">
        <w:rPr>
          <w:b/>
          <w:lang w:val="en-US"/>
        </w:rPr>
        <w:t>conda</w:t>
      </w:r>
      <w:r w:rsidRPr="001A55A1">
        <w:rPr>
          <w:b/>
        </w:rPr>
        <w:t xml:space="preserve"> </w:t>
      </w:r>
      <w:r>
        <w:rPr>
          <w:b/>
          <w:lang w:val="en-US"/>
        </w:rPr>
        <w:t>activate</w:t>
      </w:r>
      <w:r w:rsidRPr="001A55A1">
        <w:rPr>
          <w:b/>
        </w:rPr>
        <w:t xml:space="preserve"> </w:t>
      </w:r>
      <w:r>
        <w:rPr>
          <w:b/>
          <w:lang w:val="en-US"/>
        </w:rPr>
        <w:t>dnn</w:t>
      </w:r>
      <w:r w:rsidRPr="00DC7879">
        <w:rPr>
          <w:b/>
          <w:lang w:val="en-US"/>
        </w:rPr>
        <w:t>env</w:t>
      </w:r>
    </w:p>
    <w:p w:rsidR="00DC6721" w:rsidRPr="001A55A1" w:rsidRDefault="00DC6721">
      <w:pPr>
        <w:pStyle w:val="normal0"/>
        <w:jc w:val="both"/>
        <w:rPr>
          <w:b/>
        </w:rPr>
      </w:pPr>
    </w:p>
    <w:p w:rsidR="00DC6721" w:rsidRPr="001A55A1" w:rsidRDefault="00DC6721">
      <w:pPr>
        <w:pStyle w:val="normal0"/>
        <w:jc w:val="both"/>
      </w:pPr>
      <w:r w:rsidRPr="001A55A1">
        <w:rPr>
          <w:b/>
        </w:rPr>
        <w:t xml:space="preserve">2 </w:t>
      </w:r>
      <w:r>
        <w:t>Запустите</w:t>
      </w:r>
      <w:r w:rsidRPr="001A55A1">
        <w:t xml:space="preserve"> </w:t>
      </w:r>
      <w:r w:rsidRPr="00C07E39">
        <w:rPr>
          <w:lang w:val="en-US"/>
        </w:rPr>
        <w:t>IDE</w:t>
      </w:r>
      <w:r w:rsidRPr="001A55A1">
        <w:t xml:space="preserve"> </w:t>
      </w:r>
      <w:r w:rsidRPr="00C07E39">
        <w:rPr>
          <w:lang w:val="en-US"/>
        </w:rPr>
        <w:t>Spyder</w:t>
      </w:r>
    </w:p>
    <w:p w:rsidR="00DC6721" w:rsidRPr="001A55A1" w:rsidRDefault="00DC6721">
      <w:pPr>
        <w:pStyle w:val="normal0"/>
        <w:jc w:val="both"/>
      </w:pPr>
    </w:p>
    <w:p w:rsidR="00DC6721" w:rsidRPr="00333C55" w:rsidRDefault="00DC6721" w:rsidP="001A55A1">
      <w:pPr>
        <w:pStyle w:val="normal0"/>
        <w:jc w:val="both"/>
      </w:pPr>
      <w:r w:rsidRPr="00EA4108">
        <w:rPr>
          <w:b/>
        </w:rPr>
        <w:t xml:space="preserve">3 </w:t>
      </w:r>
      <w:r w:rsidRPr="00EA4108">
        <w:t xml:space="preserve"> </w:t>
      </w:r>
      <w:r>
        <w:t>Откройте</w:t>
      </w:r>
      <w:r w:rsidRPr="00EA4108">
        <w:t xml:space="preserve"> </w:t>
      </w:r>
      <w:r>
        <w:t>файл</w:t>
      </w:r>
      <w:r w:rsidRPr="00EA4108">
        <w:t xml:space="preserve"> </w:t>
      </w:r>
      <w:r w:rsidRPr="00333C55">
        <w:t>lab3_mlp_batchgradient.py</w:t>
      </w:r>
    </w:p>
    <w:p w:rsidR="00DC6721" w:rsidRPr="001A55A1" w:rsidRDefault="00DC6721" w:rsidP="001A55A1">
      <w:pPr>
        <w:pStyle w:val="normal0"/>
        <w:jc w:val="both"/>
      </w:pPr>
    </w:p>
    <w:p w:rsidR="00DC6721" w:rsidRDefault="00DC6721" w:rsidP="00EA4108">
      <w:pPr>
        <w:pStyle w:val="normal0"/>
        <w:tabs>
          <w:tab w:val="left" w:pos="180"/>
        </w:tabs>
        <w:jc w:val="both"/>
      </w:pPr>
      <w:r>
        <w:rPr>
          <w:b/>
        </w:rPr>
        <w:t xml:space="preserve">4 </w:t>
      </w:r>
      <w:r>
        <w:t xml:space="preserve"> Сделайте каталог лабораторной работы текущим</w:t>
      </w:r>
    </w:p>
    <w:p w:rsidR="00DC6721" w:rsidRDefault="00DC6721" w:rsidP="00EA4108">
      <w:pPr>
        <w:pStyle w:val="normal0"/>
        <w:tabs>
          <w:tab w:val="left" w:pos="180"/>
        </w:tabs>
        <w:jc w:val="both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7.05pt;height:177.2pt">
            <v:imagedata r:id="rId5" o:title=""/>
          </v:shape>
        </w:pict>
      </w:r>
    </w:p>
    <w:p w:rsidR="00DC6721" w:rsidRDefault="00DC6721" w:rsidP="009C3872">
      <w:pPr>
        <w:pStyle w:val="normal0"/>
        <w:jc w:val="both"/>
      </w:pPr>
    </w:p>
    <w:p w:rsidR="00DC6721" w:rsidRDefault="00DC6721" w:rsidP="009C3872">
      <w:pPr>
        <w:pStyle w:val="normal0"/>
        <w:jc w:val="both"/>
      </w:pPr>
    </w:p>
    <w:p w:rsidR="00DC6721" w:rsidRPr="009C3872" w:rsidRDefault="00DC6721" w:rsidP="009C3872">
      <w:pPr>
        <w:pStyle w:val="normal0"/>
        <w:jc w:val="both"/>
      </w:pPr>
      <w:r>
        <w:rPr>
          <w:b/>
        </w:rPr>
        <w:t xml:space="preserve">5 </w:t>
      </w:r>
      <w:r>
        <w:t>Прочитайте комментарии и выполните код</w:t>
      </w:r>
    </w:p>
    <w:p w:rsidR="00DC6721" w:rsidRDefault="00DC6721">
      <w:pPr>
        <w:pStyle w:val="normal0"/>
        <w:jc w:val="both"/>
        <w:rPr>
          <w:b/>
        </w:rPr>
      </w:pPr>
    </w:p>
    <w:p w:rsidR="00DC6721" w:rsidRPr="009C3872" w:rsidRDefault="00DC6721">
      <w:pPr>
        <w:pStyle w:val="normal0"/>
        <w:jc w:val="both"/>
      </w:pPr>
      <w:r>
        <w:rPr>
          <w:b/>
        </w:rPr>
        <w:t xml:space="preserve">6 </w:t>
      </w:r>
      <w:r>
        <w:t xml:space="preserve"> После ознакомления с кодом выполните задание 1</w:t>
      </w:r>
    </w:p>
    <w:p w:rsidR="00DC6721" w:rsidRDefault="00DC6721">
      <w:pPr>
        <w:pStyle w:val="normal0"/>
        <w:jc w:val="both"/>
        <w:rPr>
          <w:b/>
        </w:rPr>
      </w:pPr>
    </w:p>
    <w:p w:rsidR="00DC6721" w:rsidRPr="00DC7879" w:rsidRDefault="00DC6721" w:rsidP="00F7063E">
      <w:pPr>
        <w:pStyle w:val="normal0"/>
        <w:jc w:val="both"/>
        <w:rPr>
          <w:b/>
        </w:rPr>
      </w:pPr>
      <w:r w:rsidRPr="00DC7879">
        <w:rPr>
          <w:b/>
        </w:rPr>
        <w:t>Задание</w:t>
      </w:r>
      <w:r>
        <w:rPr>
          <w:b/>
        </w:rPr>
        <w:t xml:space="preserve"> 1</w:t>
      </w:r>
      <w:r w:rsidRPr="00DC7879">
        <w:rPr>
          <w:b/>
        </w:rPr>
        <w:t>:</w:t>
      </w:r>
    </w:p>
    <w:p w:rsidR="00DC6721" w:rsidRPr="001B2149" w:rsidRDefault="00DC6721" w:rsidP="00C07E39">
      <w:pPr>
        <w:pStyle w:val="normal0"/>
        <w:jc w:val="both"/>
      </w:pPr>
      <w:r w:rsidRPr="00C07E39">
        <w:t xml:space="preserve">1 </w:t>
      </w:r>
      <w:r>
        <w:t xml:space="preserve">измените код класса </w:t>
      </w:r>
      <w:r>
        <w:rPr>
          <w:lang w:val="en-US"/>
        </w:rPr>
        <w:t>MLP</w:t>
      </w:r>
      <w:r>
        <w:t xml:space="preserve"> в файле </w:t>
      </w:r>
      <w:r>
        <w:rPr>
          <w:lang w:val="en-US"/>
        </w:rPr>
        <w:t>neural</w:t>
      </w:r>
      <w:r w:rsidRPr="001B2149">
        <w:t>.</w:t>
      </w:r>
      <w:r>
        <w:rPr>
          <w:lang w:val="en-US"/>
        </w:rPr>
        <w:t>py</w:t>
      </w:r>
      <w:r>
        <w:t xml:space="preserve"> так чтобы он реализовывал обучение по алгоритму стохастического градиентного спуска</w:t>
      </w:r>
      <w:r w:rsidRPr="001B2149">
        <w:t>.</w:t>
      </w:r>
    </w:p>
    <w:p w:rsidR="00DC6721" w:rsidRPr="00DC7879" w:rsidRDefault="00DC6721" w:rsidP="009C3872">
      <w:pPr>
        <w:pStyle w:val="normal0"/>
        <w:tabs>
          <w:tab w:val="left" w:pos="180"/>
        </w:tabs>
        <w:jc w:val="both"/>
        <w:rPr>
          <w:b/>
        </w:rPr>
      </w:pPr>
    </w:p>
    <w:p w:rsidR="00DC6721" w:rsidRPr="00DC7879" w:rsidRDefault="00DC6721">
      <w:pPr>
        <w:pStyle w:val="normal0"/>
        <w:jc w:val="both"/>
        <w:rPr>
          <w:b/>
        </w:rPr>
      </w:pPr>
    </w:p>
    <w:sectPr w:rsidR="00DC6721" w:rsidRPr="00DC7879" w:rsidSect="00994205">
      <w:pgSz w:w="11909" w:h="16834"/>
      <w:pgMar w:top="568" w:right="1440" w:bottom="709" w:left="144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367551"/>
    <w:multiLevelType w:val="hybridMultilevel"/>
    <w:tmpl w:val="6F48ABAC"/>
    <w:lvl w:ilvl="0" w:tplc="F63C0FCC">
      <w:start w:val="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D3540"/>
    <w:rsid w:val="00050C67"/>
    <w:rsid w:val="000812B1"/>
    <w:rsid w:val="00086472"/>
    <w:rsid w:val="00121D11"/>
    <w:rsid w:val="001A55A1"/>
    <w:rsid w:val="001B2149"/>
    <w:rsid w:val="0021269F"/>
    <w:rsid w:val="00244F55"/>
    <w:rsid w:val="00272505"/>
    <w:rsid w:val="002C62DF"/>
    <w:rsid w:val="002E5AD3"/>
    <w:rsid w:val="003131CD"/>
    <w:rsid w:val="00333C55"/>
    <w:rsid w:val="0044302D"/>
    <w:rsid w:val="004A2C1A"/>
    <w:rsid w:val="004B2C07"/>
    <w:rsid w:val="0054339A"/>
    <w:rsid w:val="005579FE"/>
    <w:rsid w:val="005C3ED3"/>
    <w:rsid w:val="00651617"/>
    <w:rsid w:val="006725FF"/>
    <w:rsid w:val="006B75DA"/>
    <w:rsid w:val="0078354A"/>
    <w:rsid w:val="007867E3"/>
    <w:rsid w:val="007E6A7B"/>
    <w:rsid w:val="007E7E9C"/>
    <w:rsid w:val="0081568E"/>
    <w:rsid w:val="008277BF"/>
    <w:rsid w:val="00860A48"/>
    <w:rsid w:val="00873DA5"/>
    <w:rsid w:val="0088413B"/>
    <w:rsid w:val="00886A15"/>
    <w:rsid w:val="0089126A"/>
    <w:rsid w:val="00897A48"/>
    <w:rsid w:val="008F5A81"/>
    <w:rsid w:val="00942C0E"/>
    <w:rsid w:val="00994205"/>
    <w:rsid w:val="00996964"/>
    <w:rsid w:val="009C3872"/>
    <w:rsid w:val="009C54A9"/>
    <w:rsid w:val="009D3540"/>
    <w:rsid w:val="00A70F1B"/>
    <w:rsid w:val="00B10CAB"/>
    <w:rsid w:val="00B7461B"/>
    <w:rsid w:val="00BD6817"/>
    <w:rsid w:val="00C07E39"/>
    <w:rsid w:val="00C1736D"/>
    <w:rsid w:val="00C62149"/>
    <w:rsid w:val="00CC0753"/>
    <w:rsid w:val="00D0587F"/>
    <w:rsid w:val="00D457AF"/>
    <w:rsid w:val="00D82651"/>
    <w:rsid w:val="00D828F2"/>
    <w:rsid w:val="00DB61F0"/>
    <w:rsid w:val="00DC6721"/>
    <w:rsid w:val="00DC7879"/>
    <w:rsid w:val="00EA4108"/>
    <w:rsid w:val="00EB70C5"/>
    <w:rsid w:val="00F048D8"/>
    <w:rsid w:val="00F072A6"/>
    <w:rsid w:val="00F429DF"/>
    <w:rsid w:val="00F7063E"/>
    <w:rsid w:val="00FD44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6817"/>
    <w:pPr>
      <w:spacing w:line="276" w:lineRule="auto"/>
    </w:pPr>
  </w:style>
  <w:style w:type="paragraph" w:styleId="Heading1">
    <w:name w:val="heading 1"/>
    <w:basedOn w:val="normal0"/>
    <w:next w:val="normal0"/>
    <w:link w:val="Heading1Char"/>
    <w:uiPriority w:val="99"/>
    <w:qFormat/>
    <w:rsid w:val="009D354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link w:val="Heading2Char"/>
    <w:uiPriority w:val="99"/>
    <w:qFormat/>
    <w:rsid w:val="009D354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link w:val="Heading3Char"/>
    <w:uiPriority w:val="99"/>
    <w:qFormat/>
    <w:rsid w:val="009D354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link w:val="Heading4Char"/>
    <w:uiPriority w:val="99"/>
    <w:qFormat/>
    <w:rsid w:val="009D354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link w:val="Heading5Char"/>
    <w:uiPriority w:val="99"/>
    <w:qFormat/>
    <w:rsid w:val="009D354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link w:val="Heading6Char"/>
    <w:uiPriority w:val="99"/>
    <w:qFormat/>
    <w:rsid w:val="009D354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579FE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579FE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579FE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579FE"/>
    <w:rPr>
      <w:rFonts w:ascii="Calibri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5579FE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5579FE"/>
    <w:rPr>
      <w:rFonts w:ascii="Calibri" w:hAnsi="Calibri" w:cs="Times New Roman"/>
      <w:b/>
      <w:bCs/>
    </w:rPr>
  </w:style>
  <w:style w:type="paragraph" w:customStyle="1" w:styleId="normal0">
    <w:name w:val="normal"/>
    <w:uiPriority w:val="99"/>
    <w:rsid w:val="009D3540"/>
    <w:pPr>
      <w:spacing w:line="276" w:lineRule="auto"/>
    </w:pPr>
  </w:style>
  <w:style w:type="paragraph" w:styleId="Title">
    <w:name w:val="Title"/>
    <w:basedOn w:val="normal0"/>
    <w:next w:val="normal0"/>
    <w:link w:val="TitleChar"/>
    <w:uiPriority w:val="99"/>
    <w:qFormat/>
    <w:rsid w:val="009D3540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locked/>
    <w:rsid w:val="005579FE"/>
    <w:rPr>
      <w:rFonts w:ascii="Cambria" w:hAnsi="Cambria" w:cs="Times New Roman"/>
      <w:b/>
      <w:bCs/>
      <w:kern w:val="28"/>
      <w:sz w:val="32"/>
      <w:szCs w:val="32"/>
    </w:rPr>
  </w:style>
  <w:style w:type="paragraph" w:styleId="Subtitle">
    <w:name w:val="Subtitle"/>
    <w:basedOn w:val="normal0"/>
    <w:next w:val="normal0"/>
    <w:link w:val="SubtitleChar"/>
    <w:uiPriority w:val="99"/>
    <w:qFormat/>
    <w:rsid w:val="009D3540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5579FE"/>
    <w:rPr>
      <w:rFonts w:ascii="Cambria" w:hAnsi="Cambria" w:cs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651617"/>
    <w:rPr>
      <w:rFonts w:cs="Times New Roman"/>
      <w:color w:val="0000FF"/>
      <w:u w:val="single"/>
    </w:rPr>
  </w:style>
  <w:style w:type="character" w:customStyle="1" w:styleId="extendedtext-shortextended-textshort">
    <w:name w:val="extendedtext-short extended-text__short"/>
    <w:basedOn w:val="DefaultParagraphFont"/>
    <w:uiPriority w:val="99"/>
    <w:rsid w:val="00121D11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1301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1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1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1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1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1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1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1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99</TotalTime>
  <Pages>1</Pages>
  <Words>63</Words>
  <Characters>364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Для Win</dc:title>
  <dc:subject/>
  <dc:creator>AM4</dc:creator>
  <cp:keywords/>
  <dc:description/>
  <cp:lastModifiedBy>ПользовательHP</cp:lastModifiedBy>
  <cp:revision>13</cp:revision>
  <dcterms:created xsi:type="dcterms:W3CDTF">2023-02-16T05:36:00Z</dcterms:created>
  <dcterms:modified xsi:type="dcterms:W3CDTF">2026-02-03T11:41:00Z</dcterms:modified>
</cp:coreProperties>
</file>