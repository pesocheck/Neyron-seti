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7AF" w:rsidRDefault="00D457AF">
      <w:pPr>
        <w:pStyle w:val="normal0"/>
        <w:jc w:val="both"/>
        <w:rPr>
          <w:b/>
        </w:rPr>
      </w:pPr>
      <w:r>
        <w:rPr>
          <w:b/>
        </w:rPr>
        <w:t>Порядок выполнения работы:</w:t>
      </w:r>
    </w:p>
    <w:p w:rsidR="00D457AF" w:rsidRDefault="00D457AF">
      <w:pPr>
        <w:pStyle w:val="normal0"/>
        <w:jc w:val="both"/>
        <w:rPr>
          <w:b/>
        </w:rPr>
      </w:pPr>
    </w:p>
    <w:p w:rsidR="00D457AF" w:rsidRPr="009C3872" w:rsidRDefault="00D457AF">
      <w:pPr>
        <w:pStyle w:val="normal0"/>
        <w:jc w:val="both"/>
        <w:rPr>
          <w:b/>
        </w:rPr>
      </w:pPr>
      <w:r>
        <w:rPr>
          <w:b/>
        </w:rPr>
        <w:t xml:space="preserve">1 </w:t>
      </w:r>
      <w:r w:rsidRPr="009C3872">
        <w:t>Ак</w:t>
      </w:r>
      <w:r>
        <w:t xml:space="preserve">тивируйте среду </w:t>
      </w:r>
    </w:p>
    <w:p w:rsidR="00D457AF" w:rsidRPr="001A55A1" w:rsidRDefault="00D457AF">
      <w:pPr>
        <w:pStyle w:val="normal0"/>
        <w:jc w:val="both"/>
        <w:rPr>
          <w:b/>
        </w:rPr>
      </w:pPr>
      <w:r w:rsidRPr="00886A15">
        <w:rPr>
          <w:b/>
          <w:lang w:val="en-US"/>
        </w:rPr>
        <w:t>conda</w:t>
      </w:r>
      <w:r w:rsidRPr="001A55A1">
        <w:rPr>
          <w:b/>
        </w:rPr>
        <w:t xml:space="preserve"> </w:t>
      </w:r>
      <w:r>
        <w:rPr>
          <w:b/>
          <w:lang w:val="en-US"/>
        </w:rPr>
        <w:t>activate</w:t>
      </w:r>
      <w:r w:rsidRPr="001A55A1">
        <w:rPr>
          <w:b/>
        </w:rPr>
        <w:t xml:space="preserve"> </w:t>
      </w:r>
      <w:r>
        <w:rPr>
          <w:b/>
          <w:lang w:val="en-US"/>
        </w:rPr>
        <w:t>dnn</w:t>
      </w:r>
      <w:r w:rsidRPr="00DC7879">
        <w:rPr>
          <w:b/>
          <w:lang w:val="en-US"/>
        </w:rPr>
        <w:t>env</w:t>
      </w:r>
    </w:p>
    <w:p w:rsidR="00D457AF" w:rsidRPr="001A55A1" w:rsidRDefault="00D457AF">
      <w:pPr>
        <w:pStyle w:val="normal0"/>
        <w:jc w:val="both"/>
        <w:rPr>
          <w:b/>
        </w:rPr>
      </w:pPr>
    </w:p>
    <w:p w:rsidR="00D457AF" w:rsidRPr="001A55A1" w:rsidRDefault="00D457AF">
      <w:pPr>
        <w:pStyle w:val="normal0"/>
        <w:jc w:val="both"/>
      </w:pPr>
      <w:r w:rsidRPr="001A55A1">
        <w:rPr>
          <w:b/>
        </w:rPr>
        <w:t xml:space="preserve">2 </w:t>
      </w:r>
      <w:r>
        <w:t>Запустите</w:t>
      </w:r>
      <w:r w:rsidRPr="001A55A1">
        <w:t xml:space="preserve"> </w:t>
      </w:r>
      <w:r w:rsidRPr="00C07E39">
        <w:rPr>
          <w:lang w:val="en-US"/>
        </w:rPr>
        <w:t>IDE</w:t>
      </w:r>
      <w:r w:rsidRPr="001A55A1">
        <w:t xml:space="preserve"> </w:t>
      </w:r>
      <w:r w:rsidRPr="00C07E39">
        <w:rPr>
          <w:lang w:val="en-US"/>
        </w:rPr>
        <w:t>Spyder</w:t>
      </w:r>
    </w:p>
    <w:p w:rsidR="00D457AF" w:rsidRPr="001A55A1" w:rsidRDefault="00D457AF">
      <w:pPr>
        <w:pStyle w:val="normal0"/>
        <w:jc w:val="both"/>
      </w:pPr>
    </w:p>
    <w:p w:rsidR="00D457AF" w:rsidRDefault="00D457AF" w:rsidP="001A55A1">
      <w:pPr>
        <w:pStyle w:val="normal0"/>
        <w:jc w:val="both"/>
      </w:pPr>
      <w:r w:rsidRPr="00EA4108">
        <w:rPr>
          <w:b/>
        </w:rPr>
        <w:t xml:space="preserve">3 </w:t>
      </w:r>
      <w:r w:rsidRPr="00EA4108">
        <w:t xml:space="preserve"> </w:t>
      </w:r>
      <w:r>
        <w:t>Откройте</w:t>
      </w:r>
      <w:r w:rsidRPr="00EA4108">
        <w:t xml:space="preserve"> </w:t>
      </w:r>
      <w:r>
        <w:t>файл</w:t>
      </w:r>
      <w:r w:rsidRPr="00EA4108">
        <w:t xml:space="preserve"> </w:t>
      </w:r>
      <w:r w:rsidRPr="001A55A1">
        <w:t>lab2_perceptron.py</w:t>
      </w:r>
    </w:p>
    <w:p w:rsidR="00D457AF" w:rsidRPr="001A55A1" w:rsidRDefault="00D457AF" w:rsidP="001A55A1">
      <w:pPr>
        <w:pStyle w:val="normal0"/>
        <w:jc w:val="both"/>
      </w:pPr>
    </w:p>
    <w:p w:rsidR="00D457AF" w:rsidRDefault="00D457AF" w:rsidP="00EA4108">
      <w:pPr>
        <w:pStyle w:val="normal0"/>
        <w:tabs>
          <w:tab w:val="left" w:pos="180"/>
        </w:tabs>
        <w:jc w:val="both"/>
      </w:pPr>
      <w:r>
        <w:rPr>
          <w:b/>
        </w:rPr>
        <w:t xml:space="preserve">4 </w:t>
      </w:r>
      <w:r>
        <w:t xml:space="preserve"> Сделайте каталог лабораторной работы текущим</w:t>
      </w:r>
    </w:p>
    <w:p w:rsidR="00D457AF" w:rsidRDefault="00D457AF" w:rsidP="00EA4108">
      <w:pPr>
        <w:pStyle w:val="normal0"/>
        <w:tabs>
          <w:tab w:val="left" w:pos="180"/>
        </w:tabs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05pt;height:177.2pt">
            <v:imagedata r:id="rId5" o:title=""/>
          </v:shape>
        </w:pict>
      </w:r>
    </w:p>
    <w:p w:rsidR="00D457AF" w:rsidRDefault="00D457AF" w:rsidP="009C3872">
      <w:pPr>
        <w:pStyle w:val="normal0"/>
        <w:jc w:val="both"/>
      </w:pPr>
    </w:p>
    <w:p w:rsidR="00D457AF" w:rsidRDefault="00D457AF" w:rsidP="009C3872">
      <w:pPr>
        <w:pStyle w:val="normal0"/>
        <w:jc w:val="both"/>
      </w:pPr>
    </w:p>
    <w:p w:rsidR="00D457AF" w:rsidRPr="009C3872" w:rsidRDefault="00D457AF" w:rsidP="009C3872">
      <w:pPr>
        <w:pStyle w:val="normal0"/>
        <w:jc w:val="both"/>
      </w:pPr>
      <w:r>
        <w:rPr>
          <w:b/>
        </w:rPr>
        <w:t xml:space="preserve">5 </w:t>
      </w:r>
      <w:r>
        <w:t>Прочитайте комментарии и выполните код</w:t>
      </w:r>
    </w:p>
    <w:p w:rsidR="00D457AF" w:rsidRDefault="00D457AF">
      <w:pPr>
        <w:pStyle w:val="normal0"/>
        <w:jc w:val="both"/>
        <w:rPr>
          <w:b/>
        </w:rPr>
      </w:pPr>
    </w:p>
    <w:p w:rsidR="00D457AF" w:rsidRPr="009C3872" w:rsidRDefault="00D457AF">
      <w:pPr>
        <w:pStyle w:val="normal0"/>
        <w:jc w:val="both"/>
      </w:pPr>
      <w:r>
        <w:rPr>
          <w:b/>
        </w:rPr>
        <w:t xml:space="preserve">6 </w:t>
      </w:r>
      <w:r>
        <w:t xml:space="preserve"> После ознакомления с кодом выполните задание 1</w:t>
      </w:r>
    </w:p>
    <w:p w:rsidR="00D457AF" w:rsidRDefault="00D457AF">
      <w:pPr>
        <w:pStyle w:val="normal0"/>
        <w:jc w:val="both"/>
        <w:rPr>
          <w:b/>
        </w:rPr>
      </w:pPr>
    </w:p>
    <w:p w:rsidR="00D457AF" w:rsidRPr="00DC7879" w:rsidRDefault="00D457AF" w:rsidP="00F7063E">
      <w:pPr>
        <w:pStyle w:val="normal0"/>
        <w:jc w:val="both"/>
        <w:rPr>
          <w:b/>
        </w:rPr>
      </w:pPr>
      <w:r w:rsidRPr="00DC7879">
        <w:rPr>
          <w:b/>
        </w:rPr>
        <w:t>Задание</w:t>
      </w:r>
      <w:r>
        <w:rPr>
          <w:b/>
        </w:rPr>
        <w:t xml:space="preserve"> 1</w:t>
      </w:r>
      <w:r w:rsidRPr="00DC7879">
        <w:rPr>
          <w:b/>
        </w:rPr>
        <w:t>:</w:t>
      </w:r>
    </w:p>
    <w:p w:rsidR="00D457AF" w:rsidRPr="001B2149" w:rsidRDefault="00D457AF" w:rsidP="00C07E39">
      <w:pPr>
        <w:pStyle w:val="normal0"/>
        <w:jc w:val="both"/>
      </w:pPr>
      <w:r w:rsidRPr="00C07E39">
        <w:t xml:space="preserve">1 </w:t>
      </w:r>
      <w:r>
        <w:t xml:space="preserve">измените код класса </w:t>
      </w:r>
      <w:r w:rsidRPr="001B2149">
        <w:t>Perceptron</w:t>
      </w:r>
      <w:r>
        <w:t xml:space="preserve"> в файле </w:t>
      </w:r>
      <w:r>
        <w:rPr>
          <w:lang w:val="en-US"/>
        </w:rPr>
        <w:t>neural</w:t>
      </w:r>
      <w:r w:rsidRPr="001B2149">
        <w:t>.</w:t>
      </w:r>
      <w:r>
        <w:rPr>
          <w:lang w:val="en-US"/>
        </w:rPr>
        <w:t>py</w:t>
      </w:r>
      <w:r>
        <w:t xml:space="preserve"> так чтобы он </w:t>
      </w:r>
      <w:r w:rsidRPr="001B2149">
        <w:t>содержал более одного скрытого слоя.</w:t>
      </w:r>
    </w:p>
    <w:p w:rsidR="00D457AF" w:rsidRPr="00DC7879" w:rsidRDefault="00D457AF" w:rsidP="009C3872">
      <w:pPr>
        <w:pStyle w:val="normal0"/>
        <w:tabs>
          <w:tab w:val="left" w:pos="180"/>
        </w:tabs>
        <w:jc w:val="both"/>
        <w:rPr>
          <w:b/>
        </w:rPr>
      </w:pPr>
    </w:p>
    <w:p w:rsidR="00D457AF" w:rsidRPr="00DC7879" w:rsidRDefault="00D457AF">
      <w:pPr>
        <w:pStyle w:val="normal0"/>
        <w:jc w:val="both"/>
        <w:rPr>
          <w:b/>
        </w:rPr>
      </w:pPr>
    </w:p>
    <w:sectPr w:rsidR="00D457AF" w:rsidRPr="00DC787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67551"/>
    <w:multiLevelType w:val="hybridMultilevel"/>
    <w:tmpl w:val="6F48ABAC"/>
    <w:lvl w:ilvl="0" w:tplc="F63C0FC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1A55A1"/>
    <w:rsid w:val="001B2149"/>
    <w:rsid w:val="0021269F"/>
    <w:rsid w:val="00244F55"/>
    <w:rsid w:val="00272505"/>
    <w:rsid w:val="002C62DF"/>
    <w:rsid w:val="003131CD"/>
    <w:rsid w:val="0044302D"/>
    <w:rsid w:val="004A2C1A"/>
    <w:rsid w:val="004B2C07"/>
    <w:rsid w:val="0054339A"/>
    <w:rsid w:val="005579FE"/>
    <w:rsid w:val="005C3ED3"/>
    <w:rsid w:val="00651617"/>
    <w:rsid w:val="006725FF"/>
    <w:rsid w:val="006B75DA"/>
    <w:rsid w:val="0078354A"/>
    <w:rsid w:val="007867E3"/>
    <w:rsid w:val="007E6A7B"/>
    <w:rsid w:val="007E7E9C"/>
    <w:rsid w:val="0081568E"/>
    <w:rsid w:val="008277BF"/>
    <w:rsid w:val="00860A48"/>
    <w:rsid w:val="00873DA5"/>
    <w:rsid w:val="0088413B"/>
    <w:rsid w:val="00886A15"/>
    <w:rsid w:val="0089126A"/>
    <w:rsid w:val="00897A48"/>
    <w:rsid w:val="008F5A81"/>
    <w:rsid w:val="00942C0E"/>
    <w:rsid w:val="00994205"/>
    <w:rsid w:val="00996964"/>
    <w:rsid w:val="009C3872"/>
    <w:rsid w:val="009C54A9"/>
    <w:rsid w:val="009D3540"/>
    <w:rsid w:val="00A70F1B"/>
    <w:rsid w:val="00B10CAB"/>
    <w:rsid w:val="00B7461B"/>
    <w:rsid w:val="00BD6817"/>
    <w:rsid w:val="00C07E39"/>
    <w:rsid w:val="00C1736D"/>
    <w:rsid w:val="00C62149"/>
    <w:rsid w:val="00D0587F"/>
    <w:rsid w:val="00D457AF"/>
    <w:rsid w:val="00D82651"/>
    <w:rsid w:val="00D828F2"/>
    <w:rsid w:val="00DB61F0"/>
    <w:rsid w:val="00DC7879"/>
    <w:rsid w:val="00EA4108"/>
    <w:rsid w:val="00F048D8"/>
    <w:rsid w:val="00F072A6"/>
    <w:rsid w:val="00F429DF"/>
    <w:rsid w:val="00F7063E"/>
    <w:rsid w:val="00FD4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817"/>
    <w:pPr>
      <w:spacing w:line="276" w:lineRule="auto"/>
    </w:pPr>
  </w:style>
  <w:style w:type="paragraph" w:styleId="Heading1">
    <w:name w:val="heading 1"/>
    <w:basedOn w:val="normal0"/>
    <w:next w:val="normal0"/>
    <w:link w:val="Heading1Char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link w:val="Heading3Char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link w:val="Heading6Char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0">
    <w:name w:val="normal"/>
    <w:uiPriority w:val="99"/>
    <w:rsid w:val="009D3540"/>
    <w:pPr>
      <w:spacing w:line="276" w:lineRule="auto"/>
    </w:pPr>
  </w:style>
  <w:style w:type="paragraph" w:styleId="Title">
    <w:name w:val="Title"/>
    <w:basedOn w:val="normal0"/>
    <w:next w:val="normal0"/>
    <w:link w:val="TitleChar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DefaultParagraphFont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0448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98</TotalTime>
  <Pages>1</Pages>
  <Words>58</Words>
  <Characters>334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ПользовательHP</cp:lastModifiedBy>
  <cp:revision>12</cp:revision>
  <dcterms:created xsi:type="dcterms:W3CDTF">2023-02-16T05:36:00Z</dcterms:created>
  <dcterms:modified xsi:type="dcterms:W3CDTF">2026-02-03T11:32:00Z</dcterms:modified>
</cp:coreProperties>
</file>